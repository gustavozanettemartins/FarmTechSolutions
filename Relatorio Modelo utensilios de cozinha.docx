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Pr="004F0028" w:rsidRDefault="00A14008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-748041</wp:posOffset>
            </wp:positionH>
            <wp:positionV relativeFrom="page">
              <wp:posOffset>7684</wp:posOffset>
            </wp:positionV>
            <wp:extent cx="7760317" cy="6685109"/>
            <wp:effectExtent l="0" t="0" r="0" b="190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421" cy="6697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2E81C4ED" wp14:editId="455FA4CA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A14008" w:rsidRDefault="00A14008" w:rsidP="00A14008">
                                  <w:pPr>
                                    <w:pStyle w:val="Ttulo"/>
                                    <w:rPr>
                                      <w:sz w:val="52"/>
                                    </w:rPr>
                                  </w:pPr>
                                  <w:r w:rsidRPr="00A14008">
                                    <w:rPr>
                                      <w:sz w:val="52"/>
                                      <w:lang w:val="pt-BR" w:bidi="pt-BR"/>
                                    </w:rPr>
                                    <w:t xml:space="preserve">Modelo de Reconhecimento </w:t>
                                  </w:r>
                                  <w:r>
                                    <w:rPr>
                                      <w:sz w:val="52"/>
                                      <w:lang w:val="pt-BR" w:bidi="pt-BR"/>
                                    </w:rPr>
                                    <w:t xml:space="preserve">de </w:t>
                                  </w:r>
                                  <w:r w:rsidRPr="00A14008">
                                    <w:rPr>
                                      <w:sz w:val="52"/>
                                      <w:lang w:val="pt-BR" w:bidi="pt-BR"/>
                                    </w:rPr>
                                    <w:t>Utensílios de Cozinha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" filled="f" stroked="f" strokeweight=".5pt">
                      <v:textbox>
                        <w:txbxContent>
                          <w:p w:rsidR="00D077E9" w:rsidRPr="00A14008" w:rsidRDefault="00A14008" w:rsidP="00A14008">
                            <w:pPr>
                              <w:pStyle w:val="Ttulo"/>
                              <w:rPr>
                                <w:sz w:val="52"/>
                              </w:rPr>
                            </w:pPr>
                            <w:r w:rsidRPr="00A14008">
                              <w:rPr>
                                <w:sz w:val="52"/>
                                <w:lang w:val="pt-BR" w:bidi="pt-BR"/>
                              </w:rPr>
                              <w:t xml:space="preserve">Modelo de Reconhecimento </w:t>
                            </w:r>
                            <w:r>
                              <w:rPr>
                                <w:sz w:val="52"/>
                                <w:lang w:val="pt-BR" w:bidi="pt-BR"/>
                              </w:rPr>
                              <w:t xml:space="preserve">de </w:t>
                            </w:r>
                            <w:r w:rsidRPr="00A14008">
                              <w:rPr>
                                <w:sz w:val="52"/>
                                <w:lang w:val="pt-BR" w:bidi="pt-BR"/>
                              </w:rPr>
                              <w:t>Utensílios de Cozinha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354099A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A14008" w:rsidP="00AB02A7">
            <w:pPr>
              <w:rPr>
                <w:noProof/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F225A27" wp14:editId="560612AD">
                      <wp:simplePos x="0" y="0"/>
                      <wp:positionH relativeFrom="column">
                        <wp:posOffset>-125095</wp:posOffset>
                      </wp:positionH>
                      <wp:positionV relativeFrom="page">
                        <wp:posOffset>-2080260</wp:posOffset>
                      </wp:positionV>
                      <wp:extent cx="3938905" cy="8656955"/>
                      <wp:effectExtent l="0" t="0" r="4445" b="0"/>
                      <wp:wrapNone/>
                      <wp:docPr id="3" name="Retângulo 3" descr="retângulo branco para o texto na cap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56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8618E1" id="Retângulo 3" o:spid="_x0000_s1026" alt="retângulo branco para o texto na capa" style="position:absolute;margin-left:-9.85pt;margin-top:-163.8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</w:tc>
      </w:tr>
      <w:tr w:rsidR="00D077E9" w:rsidRPr="004F0028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FE6434B9B2294B9CBEE37B9095660B3E"/>
              </w:placeholder>
              <w15:appearance w15:val="hidden"/>
            </w:sdtPr>
            <w:sdtEndPr/>
            <w:sdtContent>
              <w:p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AF41ED">
                  <w:rPr>
                    <w:rStyle w:val="SubttuloChar"/>
                    <w:b w:val="0"/>
                    <w:noProof/>
                    <w:lang w:val="pt-BR" w:bidi="pt-BR"/>
                  </w:rPr>
                  <w:t>23 de março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B39CAD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Ov7aQflAQAAIQ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:rsidR="00D077E9" w:rsidRPr="004F0028" w:rsidRDefault="002073A6" w:rsidP="00AB02A7">
            <w:pPr>
              <w:rPr>
                <w:lang w:val="pt-BR"/>
              </w:rPr>
            </w:pPr>
            <w:sdt>
              <w:sdtPr>
                <w:rPr>
                  <w:lang w:val="pt-BR"/>
                </w:rPr>
                <w:id w:val="-1740469667"/>
                <w:placeholder>
                  <w:docPart w:val="C7F518838E484DBC96A3561DDCEDA455"/>
                </w:placeholder>
                <w15:appearance w15:val="hidden"/>
              </w:sdtPr>
              <w:sdtEndPr/>
              <w:sdtContent>
                <w:r w:rsidR="00AF41ED">
                  <w:rPr>
                    <w:lang w:val="pt-BR"/>
                  </w:rPr>
                  <w:t>FIAP</w:t>
                </w:r>
              </w:sdtContent>
            </w:sdt>
          </w:p>
          <w:p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lang w:val="pt-BR" w:bidi="pt-BR"/>
              </w:rPr>
              <w:t xml:space="preserve">Criado por: </w:t>
            </w:r>
            <w:sdt>
              <w:sdtPr>
                <w:rPr>
                  <w:lang w:val="pt-BR"/>
                </w:rPr>
                <w:alias w:val="Seu Nome"/>
                <w:tag w:val="Seu Nome"/>
                <w:id w:val="-180584491"/>
                <w:placeholder>
                  <w:docPart w:val="101726F8D46646EBA9CFCC29A0B9783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AF41ED">
                  <w:rPr>
                    <w:lang w:val="pt-BR"/>
                  </w:rPr>
                  <w:t xml:space="preserve">Gustavo </w:t>
                </w:r>
                <w:proofErr w:type="spellStart"/>
                <w:r w:rsidR="00AF41ED">
                  <w:rPr>
                    <w:lang w:val="pt-BR"/>
                  </w:rPr>
                  <w:t>Zanette</w:t>
                </w:r>
                <w:proofErr w:type="spellEnd"/>
                <w:r w:rsidR="00AF41ED">
                  <w:rPr>
                    <w:lang w:val="pt-BR"/>
                  </w:rPr>
                  <w:t xml:space="preserve"> Martins </w:t>
                </w:r>
                <w:r w:rsidR="00AF41ED">
                  <w:rPr>
                    <w:lang w:val="pt-BR"/>
                  </w:rPr>
                  <w:br/>
                  <w:t xml:space="preserve">                      Kalil Reis de </w:t>
                </w:r>
                <w:proofErr w:type="spellStart"/>
                <w:r w:rsidR="00AF41ED">
                  <w:rPr>
                    <w:lang w:val="pt-BR"/>
                  </w:rPr>
                  <w:t>Sisto</w:t>
                </w:r>
                <w:proofErr w:type="spellEnd"/>
                <w:r w:rsidR="00AF41ED">
                  <w:rPr>
                    <w:lang w:val="pt-BR"/>
                  </w:rPr>
                  <w:t xml:space="preserve"> </w:t>
                </w:r>
                <w:r w:rsidR="00AF41ED">
                  <w:rPr>
                    <w:lang w:val="pt-BR"/>
                  </w:rPr>
                  <w:br/>
                  <w:t xml:space="preserve">                      Henrique Pires Espindola </w:t>
                </w:r>
                <w:r w:rsidR="00AF41ED">
                  <w:rPr>
                    <w:lang w:val="pt-BR"/>
                  </w:rPr>
                  <w:br/>
                  <w:t xml:space="preserve">                      </w:t>
                </w:r>
                <w:proofErr w:type="spellStart"/>
                <w:r w:rsidR="00AF41ED">
                  <w:rPr>
                    <w:lang w:val="pt-BR"/>
                  </w:rPr>
                  <w:t>Caique</w:t>
                </w:r>
                <w:proofErr w:type="spellEnd"/>
                <w:r w:rsidR="00AF41ED">
                  <w:rPr>
                    <w:lang w:val="pt-BR"/>
                  </w:rPr>
                  <w:t xml:space="preserve"> de Souza </w:t>
                </w:r>
                <w:proofErr w:type="spellStart"/>
                <w:r w:rsidR="00AF41ED">
                  <w:rPr>
                    <w:lang w:val="pt-BR"/>
                  </w:rPr>
                  <w:t>Maulen</w:t>
                </w:r>
                <w:proofErr w:type="spellEnd"/>
                <w:r w:rsidR="00AF41ED">
                  <w:rPr>
                    <w:lang w:val="pt-BR"/>
                  </w:rPr>
                  <w:br/>
                  <w:t xml:space="preserve">                     </w:t>
                </w:r>
              </w:sdtContent>
            </w:sdt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:rsidR="00A14008" w:rsidRPr="004F0028" w:rsidRDefault="00AB02A7" w:rsidP="00A14008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2B05B9CB" wp14:editId="7AF37883">
            <wp:simplePos x="0" y="0"/>
            <wp:positionH relativeFrom="margin">
              <wp:posOffset>5303554</wp:posOffset>
            </wp:positionH>
            <wp:positionV relativeFrom="paragraph">
              <wp:posOffset>7713137</wp:posOffset>
            </wp:positionV>
            <wp:extent cx="643890" cy="643890"/>
            <wp:effectExtent l="0" t="0" r="3810" b="3810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 descr="espaço reservado para 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1ED">
        <w:rPr>
          <w:noProof/>
          <w:color w:val="0F0D29" w:themeColor="text1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5FF50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" fillcolor="#024f75 [3204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sdt>
      <w:sdtPr>
        <w:id w:val="-3988214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val="pt-PT" w:eastAsia="en-US"/>
        </w:rPr>
      </w:sdtEndPr>
      <w:sdtContent>
        <w:p w:rsidR="00A14008" w:rsidRDefault="00A14008">
          <w:pPr>
            <w:pStyle w:val="CabealhodoSumrio"/>
          </w:pPr>
          <w:r>
            <w:t>Sumário</w:t>
          </w:r>
        </w:p>
        <w:p w:rsidR="00A14008" w:rsidRDefault="0083782D">
          <w:pPr>
            <w:pStyle w:val="Sumrio1"/>
          </w:pPr>
          <w:r w:rsidRPr="004016B9">
            <w:rPr>
              <w:bCs/>
            </w:rPr>
            <w:t>Descricao dos objetivos</w:t>
          </w:r>
          <w:r>
            <w:rPr>
              <w:b w:val="0"/>
              <w:bCs/>
            </w:rPr>
            <w:t xml:space="preserve"> </w:t>
          </w:r>
          <w:r w:rsidR="00A14008">
            <w:ptab w:relativeTo="margin" w:alignment="right" w:leader="dot"/>
          </w:r>
          <w:r w:rsidR="004016B9">
            <w:rPr>
              <w:bCs/>
              <w:lang w:val="pt-BR"/>
            </w:rPr>
            <w:t>3</w:t>
          </w:r>
        </w:p>
        <w:p w:rsidR="0083782D" w:rsidRDefault="0083782D" w:rsidP="0083782D">
          <w:pPr>
            <w:pStyle w:val="Sumrio2"/>
            <w:ind w:left="0"/>
            <w:rPr>
              <w:lang w:val="pt-BR"/>
            </w:rPr>
          </w:pPr>
          <w:r>
            <w:t>Metodologia Utilizada</w:t>
          </w:r>
          <w:r w:rsidR="00A14008">
            <w:ptab w:relativeTo="margin" w:alignment="right" w:leader="dot"/>
          </w:r>
          <w:r w:rsidR="004016B9">
            <w:rPr>
              <w:lang w:val="pt-BR"/>
            </w:rPr>
            <w:t>3</w:t>
          </w:r>
        </w:p>
        <w:p w:rsidR="00A14008" w:rsidRDefault="0083782D" w:rsidP="0083782D">
          <w:pPr>
            <w:pStyle w:val="Sumrio2"/>
            <w:ind w:left="0"/>
          </w:pPr>
          <w:r>
            <w:rPr>
              <w:lang w:val="pt-BR"/>
            </w:rPr>
            <w:t xml:space="preserve">Etapas do Projeto   </w:t>
          </w:r>
          <w:r w:rsidR="00A14008">
            <w:ptab w:relativeTo="margin" w:alignment="right" w:leader="dot"/>
          </w:r>
          <w:r w:rsidR="00A14008">
            <w:rPr>
              <w:lang w:val="pt-BR"/>
            </w:rPr>
            <w:t>3</w:t>
          </w:r>
        </w:p>
        <w:p w:rsidR="00A14008" w:rsidRDefault="0083782D">
          <w:pPr>
            <w:pStyle w:val="Sumrio1"/>
            <w:rPr>
              <w:bCs/>
              <w:lang w:val="pt-BR"/>
            </w:rPr>
          </w:pPr>
          <w:r>
            <w:t>Analise do Desempenho</w:t>
          </w:r>
          <w:r w:rsidR="00A14008">
            <w:ptab w:relativeTo="margin" w:alignment="right" w:leader="dot"/>
          </w:r>
          <w:r w:rsidR="004016B9">
            <w:rPr>
              <w:bCs/>
              <w:lang w:val="pt-BR"/>
            </w:rPr>
            <w:t>6</w:t>
          </w:r>
        </w:p>
        <w:p w:rsidR="004016B9" w:rsidRDefault="00E8531C" w:rsidP="004016B9">
          <w:pPr>
            <w:pStyle w:val="Sumrio1"/>
            <w:rPr>
              <w:bCs/>
              <w:lang w:val="pt-BR"/>
            </w:rPr>
          </w:pPr>
          <w:r>
            <w:rPr>
              <w:rFonts w:cs="Arial"/>
              <w:szCs w:val="28"/>
              <w:shd w:val="clear" w:color="auto" w:fill="FFFFFF"/>
            </w:rPr>
            <w:t>C</w:t>
          </w:r>
          <w:r w:rsidRPr="00E8531C">
            <w:rPr>
              <w:rFonts w:cs="Arial"/>
              <w:szCs w:val="28"/>
              <w:shd w:val="clear" w:color="auto" w:fill="FFFFFF"/>
            </w:rPr>
            <w:t>onclusão</w:t>
          </w:r>
          <w:r w:rsidR="004016B9">
            <w:ptab w:relativeTo="margin" w:alignment="right" w:leader="dot"/>
          </w:r>
          <w:r w:rsidR="004016B9">
            <w:rPr>
              <w:bCs/>
              <w:lang w:val="pt-BR"/>
            </w:rPr>
            <w:t>8</w:t>
          </w:r>
        </w:p>
        <w:p w:rsidR="004016B9" w:rsidRPr="004016B9" w:rsidRDefault="004016B9" w:rsidP="004016B9">
          <w:pPr>
            <w:rPr>
              <w:lang w:val="pt-BR"/>
            </w:rPr>
          </w:pPr>
        </w:p>
        <w:p w:rsidR="004016B9" w:rsidRPr="004016B9" w:rsidRDefault="004016B9" w:rsidP="004016B9">
          <w:pPr>
            <w:rPr>
              <w:lang w:val="pt-BR"/>
            </w:rPr>
          </w:pPr>
        </w:p>
        <w:p w:rsidR="00D077E9" w:rsidRPr="004016B9" w:rsidRDefault="00A14008" w:rsidP="004016B9">
          <w:pPr>
            <w:pStyle w:val="Sumrio2"/>
            <w:ind w:left="0"/>
          </w:pPr>
        </w:p>
        <w:bookmarkStart w:id="0" w:name="_GoBack" w:displacedByCustomXml="next"/>
        <w:bookmarkEnd w:id="0" w:displacedByCustomXml="next"/>
      </w:sdtContent>
    </w:sdt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B0E1A" w:rsidRPr="004B0E1A" w:rsidTr="00DF027C">
        <w:trPr>
          <w:trHeight w:val="3546"/>
        </w:trPr>
        <w:tc>
          <w:tcPr>
            <w:tcW w:w="9999" w:type="dxa"/>
          </w:tcPr>
          <w:sdt>
            <w:sdtPr>
              <w:rPr>
                <w:color w:val="0F0D29" w:themeColor="text1"/>
                <w:lang w:val="pt-BR"/>
              </w:rPr>
              <w:id w:val="1660650702"/>
              <w:placeholder>
                <w:docPart w:val="9B1929C8480041E5BC69A8587CB4BB21"/>
              </w:placeholder>
              <w15:appearance w15:val="hidden"/>
            </w:sdtPr>
            <w:sdtEndPr>
              <w:rPr>
                <w:b/>
                <w:sz w:val="40"/>
                <w:szCs w:val="40"/>
              </w:rPr>
            </w:sdtEndPr>
            <w:sdtContent>
              <w:p w:rsidR="00D077E9" w:rsidRPr="004B0E1A" w:rsidRDefault="0083782D" w:rsidP="00DF027C">
                <w:pPr>
                  <w:pStyle w:val="Ttulo2"/>
                  <w:rPr>
                    <w:b/>
                    <w:color w:val="0F0D29" w:themeColor="text1"/>
                    <w:sz w:val="40"/>
                    <w:szCs w:val="40"/>
                    <w:lang w:val="pt-BR"/>
                  </w:rPr>
                </w:pPr>
                <w:r w:rsidRPr="004B0E1A">
                  <w:rPr>
                    <w:b/>
                    <w:color w:val="0F0D29" w:themeColor="text1"/>
                    <w:sz w:val="40"/>
                    <w:szCs w:val="40"/>
                    <w:lang w:val="pt-BR"/>
                  </w:rPr>
                  <w:t xml:space="preserve">Descrição dos Objetivos </w:t>
                </w:r>
              </w:p>
            </w:sdtContent>
          </w:sdt>
          <w:p w:rsidR="00DF027C" w:rsidRPr="004B0E1A" w:rsidRDefault="00DF027C" w:rsidP="00DF027C">
            <w:pPr>
              <w:rPr>
                <w:color w:val="0F0D29" w:themeColor="text1"/>
                <w:lang w:val="pt-BR"/>
              </w:rPr>
            </w:pPr>
          </w:p>
          <w:p w:rsidR="00DF027C" w:rsidRPr="004B0E1A" w:rsidRDefault="0083782D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lang w:val="pt-BR"/>
              </w:rPr>
            </w:pPr>
            <w:r w:rsidRPr="004B0E1A">
              <w:rPr>
                <w:rFonts w:asciiTheme="majorHAnsi" w:hAnsiTheme="majorHAnsi" w:cstheme="majorHAnsi"/>
                <w:color w:val="0F0D29" w:themeColor="text1"/>
                <w:lang w:val="pt-BR"/>
              </w:rPr>
              <w:t xml:space="preserve">O objetivo da atividade e criar um modelo de </w:t>
            </w:r>
            <w:r w:rsidR="001D3A54" w:rsidRPr="004B0E1A">
              <w:rPr>
                <w:rFonts w:asciiTheme="majorHAnsi" w:hAnsiTheme="majorHAnsi" w:cstheme="majorHAnsi"/>
                <w:color w:val="0F0D29" w:themeColor="text1"/>
                <w:lang w:val="pt-BR"/>
              </w:rPr>
              <w:t xml:space="preserve">IA utilizando a ferramenta </w:t>
            </w:r>
            <w:proofErr w:type="spellStart"/>
            <w:r w:rsidR="001D3A54" w:rsidRPr="004B0E1A">
              <w:rPr>
                <w:rFonts w:asciiTheme="majorHAnsi" w:hAnsiTheme="majorHAnsi" w:cstheme="majorHAnsi"/>
                <w:color w:val="0F0D29" w:themeColor="text1"/>
                <w:lang w:val="pt-BR"/>
              </w:rPr>
              <w:t>Teachablemachine</w:t>
            </w:r>
            <w:proofErr w:type="spellEnd"/>
            <w:r w:rsidR="001D3A54" w:rsidRPr="004B0E1A">
              <w:rPr>
                <w:rFonts w:asciiTheme="majorHAnsi" w:hAnsiTheme="majorHAnsi" w:cstheme="majorHAnsi"/>
                <w:color w:val="0F0D29" w:themeColor="text1"/>
                <w:lang w:val="pt-BR"/>
              </w:rPr>
              <w:t xml:space="preserve">, esse modelo deve ser capaz de reconhecer diferentes tipos de utensílios de cozinha. </w:t>
            </w:r>
          </w:p>
          <w:p w:rsidR="001D3A54" w:rsidRPr="004B0E1A" w:rsidRDefault="001D3A54" w:rsidP="00DF027C">
            <w:pPr>
              <w:pStyle w:val="Contedo"/>
              <w:rPr>
                <w:color w:val="0F0D29" w:themeColor="text1"/>
                <w:lang w:val="pt-BR"/>
              </w:rPr>
            </w:pPr>
          </w:p>
          <w:p w:rsidR="001D3A54" w:rsidRPr="004B0E1A" w:rsidRDefault="004B0E1A" w:rsidP="00DF027C">
            <w:pPr>
              <w:pStyle w:val="Contedo"/>
              <w:rPr>
                <w:b/>
                <w:color w:val="0F0D29" w:themeColor="text1"/>
                <w:sz w:val="40"/>
                <w:szCs w:val="40"/>
                <w:lang w:val="pt-BR"/>
              </w:rPr>
            </w:pPr>
            <w:r w:rsidRPr="004B0E1A">
              <w:rPr>
                <w:b/>
                <w:color w:val="0F0D29" w:themeColor="text1"/>
                <w:sz w:val="40"/>
                <w:szCs w:val="40"/>
                <w:lang w:val="pt-BR"/>
              </w:rPr>
              <w:t>Metodologia Utilizada</w:t>
            </w:r>
          </w:p>
          <w:p w:rsidR="004B0E1A" w:rsidRPr="004B0E1A" w:rsidRDefault="004B0E1A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  <w:r w:rsidRPr="004B0E1A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Usamos o </w:t>
            </w:r>
            <w:proofErr w:type="spellStart"/>
            <w:r w:rsidRPr="004B0E1A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Techablemachine</w:t>
            </w:r>
            <w:proofErr w:type="spellEnd"/>
            <w:r w:rsidRPr="004B0E1A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 que é uma ferramenta de </w:t>
            </w:r>
            <w:proofErr w:type="spellStart"/>
            <w:r w:rsidRPr="004B0E1A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Machine</w:t>
            </w:r>
            <w:proofErr w:type="spellEnd"/>
            <w:r w:rsidRPr="004B0E1A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 Learning para treinar nosso modelo. Criamos </w:t>
            </w:r>
            <w:r w:rsidR="004016B9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4</w:t>
            </w:r>
            <w:r w:rsidRPr="004B0E1A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 categorias de utensílios domésticos e utilizamos </w:t>
            </w:r>
            <w:r w:rsidR="004016B9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25</w:t>
            </w:r>
            <w:r w:rsidRPr="004B0E1A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 imagens por categoria para treinar o modelo.</w:t>
            </w:r>
            <w:r w:rsidR="00801D98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 Separamos mais </w:t>
            </w:r>
            <w:r w:rsidR="004016B9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25</w:t>
            </w:r>
            <w:r w:rsidR="00801D98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 imagens para teste e validação do modelo.</w:t>
            </w:r>
          </w:p>
          <w:p w:rsidR="00DF027C" w:rsidRPr="004B0E1A" w:rsidRDefault="00DF027C" w:rsidP="00DF027C">
            <w:pPr>
              <w:rPr>
                <w:color w:val="0F0D29" w:themeColor="text1"/>
                <w:lang w:val="pt-BR"/>
              </w:rPr>
            </w:pPr>
          </w:p>
          <w:p w:rsidR="00DF027C" w:rsidRDefault="004B0E1A" w:rsidP="00DF027C">
            <w:pPr>
              <w:pStyle w:val="Contedo"/>
              <w:rPr>
                <w:b/>
                <w:color w:val="0F0D29" w:themeColor="text1"/>
                <w:sz w:val="40"/>
                <w:szCs w:val="40"/>
                <w:lang w:val="pt-BR"/>
              </w:rPr>
            </w:pPr>
            <w:r w:rsidRPr="004B0E1A">
              <w:rPr>
                <w:b/>
                <w:color w:val="0F0D29" w:themeColor="text1"/>
                <w:sz w:val="40"/>
                <w:szCs w:val="40"/>
                <w:lang w:val="pt-BR"/>
              </w:rPr>
              <w:t xml:space="preserve">Etapas do Projeto </w:t>
            </w:r>
          </w:p>
          <w:p w:rsidR="004B0E1A" w:rsidRPr="004B0E1A" w:rsidRDefault="004B0E1A" w:rsidP="00DF027C">
            <w:pPr>
              <w:pStyle w:val="Contedo"/>
              <w:rPr>
                <w:rFonts w:asciiTheme="majorHAnsi" w:hAnsiTheme="majorHAnsi" w:cstheme="majorHAnsi"/>
                <w:b/>
                <w:color w:val="0F0D29" w:themeColor="text1"/>
                <w:sz w:val="24"/>
                <w:szCs w:val="24"/>
                <w:lang w:val="pt-BR"/>
              </w:rPr>
            </w:pPr>
          </w:p>
          <w:p w:rsidR="004B0E1A" w:rsidRDefault="00801D98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  <w:r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Na primeira etapa do projeto utilizamos o seguinte repositório: </w:t>
            </w:r>
            <w:r w:rsidRPr="00801D98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https://www.kaggle.com/datasets/jehanbhathena/utensil-image-recognition</w:t>
            </w:r>
          </w:p>
          <w:p w:rsidR="00801D98" w:rsidRDefault="00801D98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  <w:r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Para baixar as imagens.</w:t>
            </w: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  <w:r w:rsidRPr="000110B0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drawing>
                <wp:inline distT="0" distB="0" distL="0" distR="0" wp14:anchorId="2DE8FFBE" wp14:editId="110FE413">
                  <wp:extent cx="6371590" cy="3046730"/>
                  <wp:effectExtent l="0" t="0" r="0" b="127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  <w:r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lastRenderedPageBreak/>
              <w:t xml:space="preserve">No site do </w:t>
            </w:r>
            <w:proofErr w:type="spellStart"/>
            <w:r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Teachablemachine</w:t>
            </w:r>
            <w:proofErr w:type="spellEnd"/>
            <w:r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 selecionamos um novo projeto de imagem:</w:t>
            </w: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  <w:r>
              <w:rPr>
                <w:rFonts w:asciiTheme="majorHAnsi" w:hAnsiTheme="majorHAnsi" w:cstheme="majorHAnsi"/>
                <w:noProof/>
                <w:color w:val="0F0D29" w:themeColor="text1"/>
                <w:szCs w:val="28"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179379</wp:posOffset>
                      </wp:positionH>
                      <wp:positionV relativeFrom="paragraph">
                        <wp:posOffset>2074913</wp:posOffset>
                      </wp:positionV>
                      <wp:extent cx="576303" cy="261257"/>
                      <wp:effectExtent l="0" t="19050" r="33655" b="43815"/>
                      <wp:wrapNone/>
                      <wp:docPr id="14" name="Seta: para a Direit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6303" cy="26125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15BA30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: para a Direita 14" o:spid="_x0000_s1026" type="#_x0000_t13" style="position:absolute;margin-left:14.1pt;margin-top:163.4pt;width:45.4pt;height:20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" adj="16704" fillcolor="#024f75 [3204]" strokecolor="#012639 [1604]" strokeweight="2pt"/>
                  </w:pict>
                </mc:Fallback>
              </mc:AlternateContent>
            </w:r>
            <w:r>
              <w:rPr>
                <w:rFonts w:asciiTheme="majorHAnsi" w:hAnsiTheme="majorHAnsi" w:cstheme="majorHAnsi"/>
                <w:noProof/>
                <w:color w:val="0F0D29" w:themeColor="text1"/>
                <w:szCs w:val="28"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893995</wp:posOffset>
                      </wp:positionH>
                      <wp:positionV relativeFrom="paragraph">
                        <wp:posOffset>1214301</wp:posOffset>
                      </wp:positionV>
                      <wp:extent cx="1751959" cy="1767328"/>
                      <wp:effectExtent l="19050" t="19050" r="20320" b="23495"/>
                      <wp:wrapNone/>
                      <wp:docPr id="13" name="Retâ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1959" cy="176732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45E40C0" id="Retângulo 13" o:spid="_x0000_s1026" style="position:absolute;margin-left:70.4pt;margin-top:95.6pt;width:137.95pt;height:13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" filled="f" strokecolor="#082a75 [3215]" strokeweight="3pt"/>
                  </w:pict>
                </mc:Fallback>
              </mc:AlternateContent>
            </w:r>
            <w:r w:rsidRPr="000110B0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drawing>
                <wp:inline distT="0" distB="0" distL="0" distR="0" wp14:anchorId="39C0C1C8" wp14:editId="1A6890F9">
                  <wp:extent cx="6371590" cy="3256280"/>
                  <wp:effectExtent l="0" t="0" r="0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25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Default="000110B0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  <w:r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Em seguida selecionamos o modelo Standard</w:t>
            </w:r>
            <w:r w:rsidR="004016B9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>:</w:t>
            </w:r>
          </w:p>
          <w:p w:rsidR="00574AEE" w:rsidRDefault="00574AEE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</w:p>
          <w:p w:rsidR="000110B0" w:rsidRPr="00801D98" w:rsidRDefault="00574AEE" w:rsidP="00DF027C">
            <w:pPr>
              <w:pStyle w:val="Contedo"/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</w:pPr>
            <w:r w:rsidRPr="00574AEE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drawing>
                <wp:inline distT="0" distB="0" distL="0" distR="0" wp14:anchorId="151927D8" wp14:editId="023FD7E6">
                  <wp:extent cx="6371590" cy="240919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10B0">
              <w:rPr>
                <w:rFonts w:asciiTheme="majorHAnsi" w:hAnsiTheme="majorHAnsi" w:cstheme="majorHAnsi"/>
                <w:color w:val="0F0D29" w:themeColor="text1"/>
                <w:szCs w:val="28"/>
                <w:lang w:val="pt-BR"/>
              </w:rPr>
              <w:t xml:space="preserve"> </w:t>
            </w:r>
          </w:p>
        </w:tc>
      </w:tr>
      <w:tr w:rsidR="00574AEE" w:rsidRPr="004B0E1A" w:rsidTr="00DF027C">
        <w:trPr>
          <w:trHeight w:val="3546"/>
        </w:trPr>
        <w:tc>
          <w:tcPr>
            <w:tcW w:w="9999" w:type="dxa"/>
          </w:tcPr>
          <w:p w:rsidR="00574AEE" w:rsidRDefault="00574AEE" w:rsidP="00DF027C">
            <w:pPr>
              <w:pStyle w:val="Ttulo2"/>
              <w:rPr>
                <w:color w:val="0F0D29" w:themeColor="text1"/>
                <w:lang w:val="pt-BR"/>
              </w:rPr>
            </w:pPr>
            <w:r>
              <w:rPr>
                <w:color w:val="0F0D29" w:themeColor="text1"/>
                <w:lang w:val="pt-BR"/>
              </w:rPr>
              <w:lastRenderedPageBreak/>
              <w:t xml:space="preserve">Adicionamos mais </w:t>
            </w:r>
            <w:r w:rsidR="004016B9">
              <w:rPr>
                <w:color w:val="0F0D29" w:themeColor="text1"/>
                <w:lang w:val="pt-BR"/>
              </w:rPr>
              <w:t>2</w:t>
            </w:r>
            <w:r>
              <w:rPr>
                <w:color w:val="0F0D29" w:themeColor="text1"/>
                <w:lang w:val="pt-BR"/>
              </w:rPr>
              <w:t xml:space="preserve"> classes clicando em “</w:t>
            </w:r>
            <w:proofErr w:type="spellStart"/>
            <w:r>
              <w:rPr>
                <w:color w:val="0F0D29" w:themeColor="text1"/>
                <w:lang w:val="pt-BR"/>
              </w:rPr>
              <w:t>add</w:t>
            </w:r>
            <w:proofErr w:type="spellEnd"/>
            <w:r>
              <w:rPr>
                <w:color w:val="0F0D29" w:themeColor="text1"/>
                <w:lang w:val="pt-BR"/>
              </w:rPr>
              <w:t xml:space="preserve"> a </w:t>
            </w:r>
            <w:proofErr w:type="spellStart"/>
            <w:r>
              <w:rPr>
                <w:color w:val="0F0D29" w:themeColor="text1"/>
                <w:lang w:val="pt-BR"/>
              </w:rPr>
              <w:t>class</w:t>
            </w:r>
            <w:proofErr w:type="spellEnd"/>
            <w:r>
              <w:rPr>
                <w:color w:val="0F0D29" w:themeColor="text1"/>
                <w:lang w:val="pt-BR"/>
              </w:rPr>
              <w:t xml:space="preserve">” e renomeamos clicando no </w:t>
            </w:r>
            <w:r w:rsidR="00E65C8B">
              <w:rPr>
                <w:color w:val="0F0D29" w:themeColor="text1"/>
                <w:lang w:val="pt-BR"/>
              </w:rPr>
              <w:t>Lápis</w:t>
            </w:r>
            <w:r>
              <w:rPr>
                <w:color w:val="0F0D29" w:themeColor="text1"/>
                <w:lang w:val="pt-BR"/>
              </w:rPr>
              <w:t xml:space="preserve"> </w:t>
            </w:r>
          </w:p>
          <w:p w:rsidR="00574AEE" w:rsidRDefault="00574AEE" w:rsidP="00574AEE">
            <w:pPr>
              <w:rPr>
                <w:lang w:val="pt-BR"/>
              </w:rPr>
            </w:pPr>
            <w:r w:rsidRPr="00574AEE">
              <w:rPr>
                <w:lang w:val="pt-BR"/>
              </w:rPr>
              <w:drawing>
                <wp:inline distT="0" distB="0" distL="0" distR="0" wp14:anchorId="1267E35B" wp14:editId="5F547FD7">
                  <wp:extent cx="6371590" cy="327914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4AEE" w:rsidRDefault="00574AEE" w:rsidP="00574AEE">
            <w:pPr>
              <w:rPr>
                <w:lang w:val="pt-BR"/>
              </w:rPr>
            </w:pPr>
          </w:p>
          <w:p w:rsidR="00574AEE" w:rsidRDefault="00E65C8B" w:rsidP="00574AEE">
            <w:pPr>
              <w:rPr>
                <w:rFonts w:asciiTheme="majorHAnsi" w:hAnsiTheme="majorHAnsi" w:cstheme="majorHAnsi"/>
                <w:b w:val="0"/>
                <w:color w:val="0F0D29" w:themeColor="text1"/>
                <w:lang w:val="pt-BR"/>
              </w:rPr>
            </w:pPr>
            <w:r w:rsidRPr="00E65C8B">
              <w:rPr>
                <w:rFonts w:asciiTheme="majorHAnsi" w:hAnsiTheme="majorHAnsi" w:cstheme="majorHAnsi"/>
                <w:b w:val="0"/>
                <w:color w:val="0F0D29" w:themeColor="text1"/>
                <w:lang w:val="pt-BR"/>
              </w:rPr>
              <w:t>Carregamos as imagens nas suas respectivas classes</w:t>
            </w:r>
            <w:r>
              <w:rPr>
                <w:rFonts w:asciiTheme="majorHAnsi" w:hAnsiTheme="majorHAnsi" w:cstheme="majorHAnsi"/>
                <w:b w:val="0"/>
                <w:color w:val="0F0D29" w:themeColor="text1"/>
                <w:lang w:val="pt-BR"/>
              </w:rPr>
              <w:t>:</w:t>
            </w: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  <w:r w:rsidRPr="00E65C8B">
              <w:rPr>
                <w:rFonts w:asciiTheme="majorHAnsi" w:hAnsiTheme="majorHAnsi" w:cstheme="majorHAnsi"/>
                <w:b w:val="0"/>
                <w:lang w:val="pt-BR"/>
              </w:rPr>
              <w:drawing>
                <wp:inline distT="0" distB="0" distL="0" distR="0" wp14:anchorId="069FCF79" wp14:editId="6A85D264">
                  <wp:extent cx="6371590" cy="3158490"/>
                  <wp:effectExtent l="0" t="0" r="0" b="381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1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</w:p>
          <w:p w:rsidR="00E65C8B" w:rsidRPr="004016B9" w:rsidRDefault="00E65C8B" w:rsidP="00574AEE">
            <w:pPr>
              <w:rPr>
                <w:rFonts w:asciiTheme="majorHAnsi" w:hAnsiTheme="majorHAnsi" w:cstheme="majorHAnsi"/>
                <w:b w:val="0"/>
                <w:color w:val="0F0D29" w:themeColor="text1"/>
                <w:lang w:val="pt-BR"/>
              </w:rPr>
            </w:pPr>
            <w:r w:rsidRPr="004016B9">
              <w:rPr>
                <w:rFonts w:asciiTheme="majorHAnsi" w:hAnsiTheme="majorHAnsi" w:cstheme="majorHAnsi"/>
                <w:b w:val="0"/>
                <w:color w:val="0F0D29" w:themeColor="text1"/>
                <w:lang w:val="pt-BR"/>
              </w:rPr>
              <w:lastRenderedPageBreak/>
              <w:t>Treinamos o modelo e utilizamos as imagens de testes e verificamos se o Output estava correto</w:t>
            </w: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  <w:r w:rsidRPr="00E65C8B">
              <w:rPr>
                <w:rFonts w:asciiTheme="majorHAnsi" w:hAnsiTheme="majorHAnsi" w:cstheme="majorHAnsi"/>
                <w:b w:val="0"/>
                <w:lang w:val="pt-BR"/>
              </w:rPr>
              <w:drawing>
                <wp:inline distT="0" distB="0" distL="0" distR="0" wp14:anchorId="78B9EEE4" wp14:editId="7B4EB68F">
                  <wp:extent cx="6371590" cy="3100705"/>
                  <wp:effectExtent l="0" t="0" r="0" b="444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5C8B" w:rsidRDefault="00E65C8B" w:rsidP="00574AEE">
            <w:pPr>
              <w:rPr>
                <w:rFonts w:asciiTheme="majorHAnsi" w:hAnsiTheme="majorHAnsi" w:cstheme="majorHAnsi"/>
                <w:b w:val="0"/>
                <w:lang w:val="pt-BR"/>
              </w:rPr>
            </w:pPr>
          </w:p>
          <w:p w:rsidR="00E65C8B" w:rsidRDefault="00E65C8B" w:rsidP="00574AEE">
            <w:pPr>
              <w:rPr>
                <w:rFonts w:asciiTheme="majorHAnsi" w:hAnsiTheme="majorHAnsi" w:cstheme="majorHAnsi"/>
                <w:sz w:val="44"/>
                <w:szCs w:val="44"/>
                <w:lang w:val="pt-BR"/>
              </w:rPr>
            </w:pPr>
            <w:r w:rsidRPr="00E65C8B">
              <w:rPr>
                <w:rFonts w:asciiTheme="majorHAnsi" w:hAnsiTheme="majorHAnsi" w:cstheme="majorHAnsi"/>
                <w:sz w:val="44"/>
                <w:szCs w:val="44"/>
                <w:lang w:val="pt-BR"/>
              </w:rPr>
              <w:t>Análise do desempenho</w:t>
            </w:r>
          </w:p>
          <w:p w:rsidR="004336D9" w:rsidRDefault="004336D9" w:rsidP="00574AEE">
            <w:pPr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</w:pPr>
            <w:r w:rsidRPr="004336D9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t xml:space="preserve">No teste com abridores de garrafa o output teve 88% de acerto, todas as imagens eram </w:t>
            </w:r>
            <w:proofErr w:type="gramStart"/>
            <w:r w:rsidRPr="004336D9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t>abridores</w:t>
            </w:r>
            <w:proofErr w:type="gramEnd"/>
            <w:r w:rsidRPr="004336D9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t xml:space="preserve"> de garrafa porem alguns tinham uma forma diferente com pontas e o modelo interpretou como faca de cozinha.</w:t>
            </w:r>
          </w:p>
          <w:p w:rsidR="004336D9" w:rsidRDefault="004336D9" w:rsidP="00574AEE">
            <w:pPr>
              <w:rPr>
                <w:rFonts w:asciiTheme="majorHAnsi" w:hAnsiTheme="majorHAnsi" w:cstheme="majorHAnsi"/>
                <w:b w:val="0"/>
                <w:szCs w:val="28"/>
                <w:lang w:val="pt-BR"/>
              </w:rPr>
            </w:pPr>
            <w:r w:rsidRPr="004336D9">
              <w:rPr>
                <w:rFonts w:asciiTheme="majorHAnsi" w:hAnsiTheme="majorHAnsi" w:cstheme="majorHAnsi"/>
                <w:b w:val="0"/>
                <w:szCs w:val="28"/>
                <w:lang w:val="pt-BR"/>
              </w:rPr>
              <w:drawing>
                <wp:inline distT="0" distB="0" distL="0" distR="0" wp14:anchorId="4FEC4961" wp14:editId="36C7DB57">
                  <wp:extent cx="1921008" cy="3778250"/>
                  <wp:effectExtent l="0" t="0" r="317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321" cy="380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36D9" w:rsidRPr="000A79E5" w:rsidRDefault="004336D9" w:rsidP="00574AEE">
            <w:pPr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</w:pPr>
            <w:r w:rsidRPr="000A79E5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lastRenderedPageBreak/>
              <w:t xml:space="preserve">Com as conchas </w:t>
            </w:r>
            <w:r w:rsidR="000A79E5" w:rsidRPr="000A79E5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t xml:space="preserve">e espátulas </w:t>
            </w:r>
            <w:r w:rsidRPr="000A79E5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t>utilizamos 26 imagens para teste e o resultado foi surpreendente 100% de acerto</w:t>
            </w:r>
            <w:r w:rsidR="000A79E5" w:rsidRPr="000A79E5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t xml:space="preserve">, já com a Faca de cozinha o modelo teve 99% de acerto que é um </w:t>
            </w:r>
            <w:r w:rsidR="004016B9" w:rsidRPr="000A79E5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t>resultado muito</w:t>
            </w:r>
            <w:r w:rsidR="000A79E5" w:rsidRPr="000A79E5">
              <w:rPr>
                <w:rFonts w:asciiTheme="majorHAnsi" w:hAnsiTheme="majorHAnsi" w:cstheme="majorHAnsi"/>
                <w:b w:val="0"/>
                <w:color w:val="0F0D29" w:themeColor="text1"/>
                <w:szCs w:val="28"/>
                <w:lang w:val="pt-BR"/>
              </w:rPr>
              <w:t xml:space="preserve"> bom.</w:t>
            </w:r>
          </w:p>
          <w:p w:rsidR="004336D9" w:rsidRDefault="004336D9" w:rsidP="00574AEE">
            <w:pPr>
              <w:rPr>
                <w:rFonts w:asciiTheme="majorHAnsi" w:hAnsiTheme="majorHAnsi" w:cstheme="majorHAnsi"/>
                <w:b w:val="0"/>
                <w:szCs w:val="28"/>
                <w:lang w:val="pt-BR"/>
              </w:rPr>
            </w:pPr>
          </w:p>
          <w:p w:rsidR="004336D9" w:rsidRDefault="004336D9" w:rsidP="00574AEE">
            <w:pPr>
              <w:rPr>
                <w:rFonts w:asciiTheme="majorHAnsi" w:hAnsiTheme="majorHAnsi" w:cstheme="majorHAnsi"/>
                <w:b w:val="0"/>
                <w:szCs w:val="28"/>
                <w:lang w:val="pt-BR"/>
              </w:rPr>
            </w:pPr>
            <w:r w:rsidRPr="004336D9">
              <w:rPr>
                <w:rFonts w:asciiTheme="majorHAnsi" w:hAnsiTheme="majorHAnsi" w:cstheme="majorHAnsi"/>
                <w:b w:val="0"/>
                <w:szCs w:val="28"/>
                <w:lang w:val="pt-BR"/>
              </w:rPr>
              <w:drawing>
                <wp:inline distT="0" distB="0" distL="0" distR="0" wp14:anchorId="4D99CE4C" wp14:editId="388557F1">
                  <wp:extent cx="2097741" cy="4110355"/>
                  <wp:effectExtent l="0" t="0" r="0" b="444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17" cy="412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 w:cstheme="majorHAnsi"/>
                <w:b w:val="0"/>
                <w:szCs w:val="28"/>
                <w:lang w:val="pt-BR"/>
              </w:rPr>
              <w:t xml:space="preserve"> </w:t>
            </w:r>
            <w:r w:rsidRPr="004336D9">
              <w:rPr>
                <w:rFonts w:asciiTheme="majorHAnsi" w:hAnsiTheme="majorHAnsi" w:cstheme="majorHAnsi"/>
                <w:b w:val="0"/>
                <w:szCs w:val="28"/>
                <w:lang w:val="pt-BR"/>
              </w:rPr>
              <w:drawing>
                <wp:inline distT="0" distB="0" distL="0" distR="0" wp14:anchorId="25B63BF1" wp14:editId="3EA7F2C8">
                  <wp:extent cx="2097741" cy="411734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389" cy="414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16B9" w:rsidRPr="004016B9">
              <w:rPr>
                <w:rFonts w:asciiTheme="majorHAnsi" w:hAnsiTheme="majorHAnsi" w:cstheme="majorHAnsi"/>
                <w:b w:val="0"/>
                <w:szCs w:val="28"/>
                <w:lang w:val="pt-BR"/>
              </w:rPr>
              <w:drawing>
                <wp:inline distT="0" distB="0" distL="0" distR="0" wp14:anchorId="5E59B406" wp14:editId="043E048D">
                  <wp:extent cx="1843771" cy="4103274"/>
                  <wp:effectExtent l="0" t="0" r="4445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369" cy="415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9E5" w:rsidRPr="004336D9" w:rsidRDefault="000A79E5" w:rsidP="00574AEE">
            <w:pPr>
              <w:rPr>
                <w:rFonts w:asciiTheme="majorHAnsi" w:hAnsiTheme="majorHAnsi" w:cstheme="majorHAnsi"/>
                <w:b w:val="0"/>
                <w:szCs w:val="28"/>
                <w:lang w:val="pt-BR"/>
              </w:rPr>
            </w:pPr>
            <w:r>
              <w:rPr>
                <w:rFonts w:asciiTheme="majorHAnsi" w:hAnsiTheme="majorHAnsi" w:cstheme="majorHAnsi"/>
                <w:b w:val="0"/>
                <w:szCs w:val="28"/>
                <w:lang w:val="pt-BR"/>
              </w:rPr>
              <w:t xml:space="preserve"> </w:t>
            </w:r>
          </w:p>
        </w:tc>
      </w:tr>
      <w:tr w:rsidR="00574AEE" w:rsidRPr="004B0E1A" w:rsidTr="00DF027C">
        <w:trPr>
          <w:trHeight w:val="3546"/>
        </w:trPr>
        <w:tc>
          <w:tcPr>
            <w:tcW w:w="9999" w:type="dxa"/>
          </w:tcPr>
          <w:p w:rsidR="00574AEE" w:rsidRDefault="004016B9" w:rsidP="00DF027C">
            <w:pPr>
              <w:pStyle w:val="Ttulo2"/>
              <w:rPr>
                <w:color w:val="5951C8" w:themeColor="text1" w:themeTint="80"/>
                <w:sz w:val="48"/>
                <w:szCs w:val="48"/>
                <w:lang w:val="pt-BR"/>
              </w:rPr>
            </w:pPr>
            <w:r w:rsidRPr="004016B9">
              <w:rPr>
                <w:color w:val="5951C8" w:themeColor="text1" w:themeTint="80"/>
                <w:sz w:val="48"/>
                <w:szCs w:val="48"/>
                <w:lang w:val="pt-BR"/>
              </w:rPr>
              <w:lastRenderedPageBreak/>
              <w:t>Conclusão</w:t>
            </w:r>
            <w:r>
              <w:rPr>
                <w:color w:val="5951C8" w:themeColor="text1" w:themeTint="80"/>
                <w:sz w:val="48"/>
                <w:szCs w:val="48"/>
                <w:lang w:val="pt-BR"/>
              </w:rPr>
              <w:t>:</w:t>
            </w:r>
          </w:p>
          <w:p w:rsidR="004016B9" w:rsidRPr="004016B9" w:rsidRDefault="004016B9" w:rsidP="004016B9">
            <w:pPr>
              <w:rPr>
                <w:rFonts w:asciiTheme="majorHAnsi" w:hAnsiTheme="majorHAnsi" w:cstheme="majorHAnsi"/>
                <w:b w:val="0"/>
                <w:lang w:val="pt-BR"/>
              </w:rPr>
            </w:pPr>
            <w:r w:rsidRPr="004016B9">
              <w:rPr>
                <w:rFonts w:asciiTheme="majorHAnsi" w:hAnsiTheme="majorHAnsi" w:cstheme="majorHAnsi"/>
                <w:b w:val="0"/>
                <w:color w:val="0F0D29" w:themeColor="text1"/>
                <w:lang w:val="pt-BR"/>
              </w:rPr>
              <w:t xml:space="preserve">A ferramenta mostra uma assertividade muito boa mesmo com poucas imagens utilizadas para treinamento do modelo, com essa ferramenta podemos criar projetos de reconhecimento de imagens, sons e até movimentos, os modelos podem ser exportados e podem ser muito uteis para diversas aplicações no dia a dia. </w:t>
            </w:r>
          </w:p>
        </w:tc>
      </w:tr>
      <w:tr w:rsidR="00DF027C" w:rsidRPr="004F0028" w:rsidTr="00DF027C">
        <w:trPr>
          <w:trHeight w:val="5931"/>
        </w:trPr>
        <w:tc>
          <w:tcPr>
            <w:tcW w:w="9999" w:type="dxa"/>
          </w:tcPr>
          <w:p w:rsidR="00DF027C" w:rsidRPr="004F0028" w:rsidRDefault="00DF027C" w:rsidP="00DF027C">
            <w:pPr>
              <w:pStyle w:val="Textodenfase"/>
              <w:rPr>
                <w:i/>
                <w:sz w:val="36"/>
                <w:lang w:val="pt-BR"/>
              </w:rPr>
            </w:pPr>
          </w:p>
          <w:p w:rsidR="00DF027C" w:rsidRPr="004F0028" w:rsidRDefault="00DF027C" w:rsidP="00DF027C">
            <w:pPr>
              <w:pStyle w:val="Contedo"/>
              <w:rPr>
                <w:lang w:val="pt-BR"/>
              </w:rPr>
            </w:pPr>
          </w:p>
          <w:p w:rsidR="00DF027C" w:rsidRPr="004F0028" w:rsidRDefault="00DF027C" w:rsidP="00DF027C">
            <w:pPr>
              <w:pStyle w:val="Contedo"/>
              <w:rPr>
                <w:lang w:val="pt-BR"/>
              </w:rPr>
            </w:pPr>
          </w:p>
          <w:p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  <w:p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</w:tc>
      </w:tr>
    </w:tbl>
    <w:p w:rsidR="00AB02A7" w:rsidRPr="004F0028" w:rsidRDefault="00AB02A7" w:rsidP="00DF027C">
      <w:pPr>
        <w:rPr>
          <w:lang w:val="pt-BR"/>
        </w:rPr>
      </w:pPr>
    </w:p>
    <w:p w:rsidR="0087605E" w:rsidRPr="004F0028" w:rsidRDefault="0087605E" w:rsidP="00AB02A7">
      <w:pPr>
        <w:spacing w:after="200"/>
        <w:rPr>
          <w:lang w:val="pt-BR"/>
        </w:rPr>
      </w:pPr>
    </w:p>
    <w:sectPr w:rsidR="0087605E" w:rsidRPr="004F0028" w:rsidSect="00AB02A7">
      <w:headerReference w:type="default" r:id="rId20"/>
      <w:footerReference w:type="default" r:id="rId2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73A6" w:rsidRDefault="002073A6">
      <w:r>
        <w:separator/>
      </w:r>
    </w:p>
    <w:p w:rsidR="002073A6" w:rsidRDefault="002073A6"/>
  </w:endnote>
  <w:endnote w:type="continuationSeparator" w:id="0">
    <w:p w:rsidR="002073A6" w:rsidRDefault="002073A6">
      <w:r>
        <w:continuationSeparator/>
      </w:r>
    </w:p>
    <w:p w:rsidR="002073A6" w:rsidRDefault="002073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73A6" w:rsidRDefault="002073A6">
      <w:r>
        <w:separator/>
      </w:r>
    </w:p>
    <w:p w:rsidR="002073A6" w:rsidRDefault="002073A6"/>
  </w:footnote>
  <w:footnote w:type="continuationSeparator" w:id="0">
    <w:p w:rsidR="002073A6" w:rsidRDefault="002073A6">
      <w:r>
        <w:continuationSeparator/>
      </w:r>
    </w:p>
    <w:p w:rsidR="002073A6" w:rsidRDefault="002073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:rsidR="00D077E9" w:rsidRPr="004F0028" w:rsidRDefault="00D077E9" w:rsidP="00D077E9">
    <w:pPr>
      <w:pStyle w:val="Cabealho"/>
      <w:rPr>
        <w:lang w:val="pt-B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ED"/>
    <w:rsid w:val="000110B0"/>
    <w:rsid w:val="0002482E"/>
    <w:rsid w:val="00050324"/>
    <w:rsid w:val="000A0150"/>
    <w:rsid w:val="000A79E5"/>
    <w:rsid w:val="000E63C9"/>
    <w:rsid w:val="00130E9D"/>
    <w:rsid w:val="00150A6D"/>
    <w:rsid w:val="00185B35"/>
    <w:rsid w:val="001D3A54"/>
    <w:rsid w:val="001F2BC8"/>
    <w:rsid w:val="001F5F6B"/>
    <w:rsid w:val="002073A6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016B9"/>
    <w:rsid w:val="004110DE"/>
    <w:rsid w:val="004336D9"/>
    <w:rsid w:val="0044085A"/>
    <w:rsid w:val="004B0E1A"/>
    <w:rsid w:val="004B21A5"/>
    <w:rsid w:val="004F0028"/>
    <w:rsid w:val="005037F0"/>
    <w:rsid w:val="00516A86"/>
    <w:rsid w:val="005275F6"/>
    <w:rsid w:val="00572102"/>
    <w:rsid w:val="00574AEE"/>
    <w:rsid w:val="005C6745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01D98"/>
    <w:rsid w:val="0083782D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0CD7"/>
    <w:rsid w:val="00966B81"/>
    <w:rsid w:val="009C7720"/>
    <w:rsid w:val="00A14008"/>
    <w:rsid w:val="00A23AFA"/>
    <w:rsid w:val="00A31B3E"/>
    <w:rsid w:val="00A532F3"/>
    <w:rsid w:val="00A8489E"/>
    <w:rsid w:val="00AB02A7"/>
    <w:rsid w:val="00AC29F3"/>
    <w:rsid w:val="00AF41ED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65C8B"/>
    <w:rsid w:val="00E81B40"/>
    <w:rsid w:val="00E8531C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FB412C"/>
  <w15:docId w15:val="{D7611104-5B2A-4408-BE77-A33FFA5DB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14008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1400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14008"/>
    <w:pPr>
      <w:spacing w:after="100"/>
      <w:ind w:left="280"/>
    </w:pPr>
  </w:style>
  <w:style w:type="character" w:styleId="Hyperlink">
    <w:name w:val="Hyperlink"/>
    <w:basedOn w:val="Fontepargpadro"/>
    <w:uiPriority w:val="99"/>
    <w:unhideWhenUsed/>
    <w:rsid w:val="00A14008"/>
    <w:rPr>
      <w:color w:val="3592C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A14008"/>
    <w:pPr>
      <w:spacing w:after="100" w:line="259" w:lineRule="auto"/>
      <w:ind w:left="440"/>
    </w:pPr>
    <w:rPr>
      <w:rFonts w:cs="Times New Roman"/>
      <w:b w:val="0"/>
      <w:color w:val="auto"/>
      <w:sz w:val="22"/>
      <w:lang w:val="pt-BR"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801D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E6434B9B2294B9CBEE37B9095660B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73F420-21E8-460C-8996-331C395C0792}"/>
      </w:docPartPr>
      <w:docPartBody>
        <w:p w:rsidR="00000000" w:rsidRDefault="006C41DF">
          <w:pPr>
            <w:pStyle w:val="FE6434B9B2294B9CBEE37B9095660B3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março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C7F518838E484DBC96A3561DDCEDA45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7F973D-5E1E-4293-B353-4DB987CFE4FF}"/>
      </w:docPartPr>
      <w:docPartBody>
        <w:p w:rsidR="00000000" w:rsidRDefault="006C41DF">
          <w:pPr>
            <w:pStyle w:val="C7F518838E484DBC96A3561DDCEDA455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101726F8D46646EBA9CFCC29A0B9783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7554E2A-4C7D-4000-9B88-226B9F0662CE}"/>
      </w:docPartPr>
      <w:docPartBody>
        <w:p w:rsidR="00000000" w:rsidRDefault="006C41DF">
          <w:pPr>
            <w:pStyle w:val="101726F8D46646EBA9CFCC29A0B97831"/>
          </w:pPr>
          <w:r w:rsidRPr="004F0028">
            <w:rPr>
              <w:lang w:bidi="pt-BR"/>
            </w:rPr>
            <w:t>Seu Nome</w:t>
          </w:r>
        </w:p>
      </w:docPartBody>
    </w:docPart>
    <w:docPart>
      <w:docPartPr>
        <w:name w:val="9B1929C8480041E5BC69A8587CB4BB2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BFF68B3-9FAA-4D20-9E9F-DCD9848EA014}"/>
      </w:docPartPr>
      <w:docPartBody>
        <w:p w:rsidR="00000000" w:rsidRDefault="006C41DF">
          <w:pPr>
            <w:pStyle w:val="9B1929C8480041E5BC69A8587CB4BB21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76"/>
    <w:rsid w:val="006C41DF"/>
    <w:rsid w:val="0083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FE6434B9B2294B9CBEE37B9095660B3E">
    <w:name w:val="FE6434B9B2294B9CBEE37B9095660B3E"/>
  </w:style>
  <w:style w:type="paragraph" w:customStyle="1" w:styleId="C7F518838E484DBC96A3561DDCEDA455">
    <w:name w:val="C7F518838E484DBC96A3561DDCEDA455"/>
  </w:style>
  <w:style w:type="paragraph" w:customStyle="1" w:styleId="101726F8D46646EBA9CFCC29A0B97831">
    <w:name w:val="101726F8D46646EBA9CFCC29A0B97831"/>
  </w:style>
  <w:style w:type="paragraph" w:customStyle="1" w:styleId="9B1929C8480041E5BC69A8587CB4BB21">
    <w:name w:val="9B1929C8480041E5BC69A8587CB4BB21"/>
  </w:style>
  <w:style w:type="paragraph" w:customStyle="1" w:styleId="579AA12968824898B672711379A09AF1">
    <w:name w:val="579AA12968824898B672711379A09AF1"/>
  </w:style>
  <w:style w:type="paragraph" w:customStyle="1" w:styleId="C33F03D039C545DFAF366376907B717F">
    <w:name w:val="C33F03D039C545DFAF366376907B717F"/>
  </w:style>
  <w:style w:type="paragraph" w:customStyle="1" w:styleId="47A8C5BCE7FE428ABE4C600F0AB387EF">
    <w:name w:val="47A8C5BCE7FE428ABE4C600F0AB387EF"/>
  </w:style>
  <w:style w:type="paragraph" w:customStyle="1" w:styleId="DE3169D0E1314548878123457AD622CA">
    <w:name w:val="DE3169D0E1314548878123457AD622CA"/>
  </w:style>
  <w:style w:type="paragraph" w:customStyle="1" w:styleId="C964851D49B14C57A6B7AAFA98AA5286">
    <w:name w:val="C964851D49B14C57A6B7AAFA98AA5286"/>
    <w:rsid w:val="00837E76"/>
  </w:style>
  <w:style w:type="paragraph" w:customStyle="1" w:styleId="3A863857657543A5828832E3C5E55142">
    <w:name w:val="3A863857657543A5828832E3C5E55142"/>
    <w:rsid w:val="00837E76"/>
  </w:style>
  <w:style w:type="paragraph" w:customStyle="1" w:styleId="17AC861AEC2D4746B38D06D11AE0B196">
    <w:name w:val="17AC861AEC2D4746B38D06D11AE0B196"/>
    <w:rsid w:val="00837E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Gustavo Zanette Martins 
                      Kalil Reis de Sisto 
                      Henrique Pires Espindola 
                      Caique de Souza Maulen
                    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1AC800-DB1E-417F-A496-EE831F528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0</TotalTime>
  <Pages>8</Pages>
  <Words>343</Words>
  <Characters>1853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keywords/>
  <cp:lastModifiedBy>PC</cp:lastModifiedBy>
  <cp:revision>1</cp:revision>
  <cp:lastPrinted>2006-08-01T17:47:00Z</cp:lastPrinted>
  <dcterms:created xsi:type="dcterms:W3CDTF">2025-03-23T10:09:00Z</dcterms:created>
  <dcterms:modified xsi:type="dcterms:W3CDTF">2025-03-23T15:47:00Z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